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082" w:rsidRPr="002161C9" w:rsidRDefault="00D90082" w:rsidP="002161C9">
      <w:pPr>
        <w:pStyle w:val="Puesto"/>
        <w:spacing w:line="360" w:lineRule="auto"/>
        <w:rPr>
          <w:sz w:val="22"/>
          <w:szCs w:val="22"/>
          <w:lang w:val="es-ES"/>
        </w:rPr>
      </w:pPr>
      <w:r w:rsidRPr="002161C9">
        <w:rPr>
          <w:sz w:val="22"/>
          <w:szCs w:val="22"/>
          <w:lang w:val="es-ES"/>
        </w:rPr>
        <w:t>SYSTRANS HORIZONTE</w:t>
      </w:r>
      <w:r w:rsidRPr="002161C9">
        <w:rPr>
          <w:sz w:val="22"/>
          <w:szCs w:val="22"/>
          <w:lang w:val="es-ES"/>
        </w:rPr>
        <w:br/>
      </w:r>
      <w:r w:rsidR="00230652" w:rsidRPr="002161C9">
        <w:rPr>
          <w:sz w:val="22"/>
          <w:szCs w:val="22"/>
          <w:lang w:val="es-ES"/>
        </w:rPr>
        <w:t>Estructura de Diseño</w:t>
      </w:r>
    </w:p>
    <w:p w:rsidR="008700AA" w:rsidRPr="002161C9" w:rsidRDefault="0023065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Arial" w:hAnsi="Arial" w:cs="Arial"/>
          <w:sz w:val="22"/>
          <w:szCs w:val="22"/>
          <w:lang w:val="es-ES"/>
        </w:rPr>
      </w:pPr>
      <w:bookmarkStart w:id="0" w:name="h.gjdgxs" w:colFirst="0" w:colLast="0"/>
      <w:bookmarkEnd w:id="0"/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114300" distB="114300" distL="114300" distR="114300" wp14:anchorId="44951191" wp14:editId="25CFC9D5">
            <wp:extent cx="3524249" cy="5534028"/>
            <wp:effectExtent l="4445" t="0" r="5080" b="508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3548" cy="5548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0652" w:rsidRPr="002161C9" w:rsidRDefault="00230652" w:rsidP="002161C9">
      <w:pPr>
        <w:spacing w:before="280" w:after="280"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color w:val="000000"/>
          <w:sz w:val="22"/>
          <w:szCs w:val="22"/>
          <w:lang w:val="es-ES"/>
        </w:rPr>
        <w:t>Subsistema</w:t>
      </w:r>
    </w:p>
    <w:p w:rsidR="00FA4FC5" w:rsidRPr="002161C9" w:rsidRDefault="00230652" w:rsidP="002161C9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color w:val="000000"/>
          <w:sz w:val="22"/>
          <w:szCs w:val="22"/>
          <w:lang w:val="es-ES"/>
        </w:rPr>
        <w:t>Ventas</w:t>
      </w:r>
    </w:p>
    <w:p w:rsidR="00FA4FC5" w:rsidRPr="002161C9" w:rsidRDefault="00230652" w:rsidP="002161C9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El propósito del sistema es llevar un control de venta de pasaje y/o encomienda más rápidos, para aumentar de esta manera las ventas y acelerar los procesos en la empresa de transporte Horizonte. También es importante para disminuir la cantidad de tiempo que tomaría realizar los procesos manualmente. Un registro de pasaje y/o encomienda es más rápido realizarlo en una computadora, que realizarlo manualmente.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Reservas</w:t>
      </w:r>
    </w:p>
    <w:p w:rsidR="00FA4FC5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estaciones, para poder realizar un registro de reservas, modificación, eliminación y validación.</w:t>
      </w:r>
    </w:p>
    <w:p w:rsidR="00230652" w:rsidRPr="002161C9" w:rsidRDefault="0023065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Encomiendas</w:t>
      </w:r>
    </w:p>
    <w:p w:rsidR="00230652" w:rsidRPr="002161C9" w:rsidRDefault="0023065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encomiendas, para poder realizar un registro de encomiendas, modificación, eliminación y validación de encomiendas.</w:t>
      </w:r>
    </w:p>
    <w:p w:rsidR="00230652" w:rsidRPr="002161C9" w:rsidRDefault="0023065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230652" w:rsidRPr="002161C9" w:rsidRDefault="0023065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lastRenderedPageBreak/>
        <w:t>Usuarios</w:t>
      </w:r>
    </w:p>
    <w:p w:rsidR="00AE0EA6" w:rsidRPr="002161C9" w:rsidRDefault="0023065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usuarios, para poder realizar un registro de usuarios, modificación, eliminación y validación de usuarios.</w:t>
      </w:r>
    </w:p>
    <w:p w:rsidR="00AE0EA6" w:rsidRPr="002161C9" w:rsidRDefault="00AE0EA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Vehículos</w:t>
      </w:r>
    </w:p>
    <w:p w:rsidR="00AE0EA6" w:rsidRPr="002161C9" w:rsidRDefault="00AE0EA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vehículos, para poder realizar un registro de vehículos, modificación, eliminación y validación.</w:t>
      </w:r>
    </w:p>
    <w:p w:rsidR="00AE0EA6" w:rsidRPr="002161C9" w:rsidRDefault="00AE0EA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Horarios</w:t>
      </w:r>
    </w:p>
    <w:p w:rsidR="00AE0EA6" w:rsidRPr="002161C9" w:rsidRDefault="00AE0EA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horarios, para poder realizar un registro de horarios, modificación, eliminación y validación.</w:t>
      </w:r>
    </w:p>
    <w:p w:rsidR="00AE0EA6" w:rsidRPr="002161C9" w:rsidRDefault="00AE0EA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Estación</w:t>
      </w:r>
    </w:p>
    <w:p w:rsidR="00AE0EA6" w:rsidRPr="002161C9" w:rsidRDefault="00AE0EA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estaciones, para poder realizar un registro de estaciones, modificación, eliminación y validación.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Asientos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estaciones, para poder realizar un registro de asientos, modificación, eliminación y validación.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Carga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estaciones, para poder realizar un registro de cargas, modificación, eliminación y validación.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Empleados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estaciones, para poder realizar un registro de empleados, modificación, eliminación y validación.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Clientes</w:t>
      </w:r>
    </w:p>
    <w:p w:rsidR="00AE0EA6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propósito del sistema es llevar un control de estaciones, para poder realizar un registro de estaciones, modificación, eliminación y validación.</w:t>
      </w:r>
    </w:p>
    <w:p w:rsidR="00230652" w:rsidRPr="002161C9" w:rsidRDefault="002161C9" w:rsidP="002161C9">
      <w:pPr>
        <w:spacing w:before="280"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color w:val="000000"/>
          <w:sz w:val="22"/>
          <w:szCs w:val="22"/>
          <w:lang w:val="es-ES"/>
        </w:rPr>
        <w:t>PATRONES</w:t>
      </w:r>
    </w:p>
    <w:p w:rsidR="00FA4FC5" w:rsidRPr="002161C9" w:rsidRDefault="00230652" w:rsidP="002161C9">
      <w:pPr>
        <w:spacing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color w:val="000000"/>
          <w:sz w:val="22"/>
          <w:szCs w:val="22"/>
          <w:lang w:val="es-ES"/>
        </w:rPr>
        <w:t>MVC</w:t>
      </w:r>
    </w:p>
    <w:p w:rsidR="00FA4FC5" w:rsidRPr="002161C9" w:rsidRDefault="00230652" w:rsidP="002161C9">
      <w:pPr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Visión de conjunto</w:t>
      </w:r>
    </w:p>
    <w:p w:rsidR="00230652" w:rsidRPr="002161C9" w:rsidRDefault="00230652" w:rsidP="002161C9">
      <w:pPr>
        <w:spacing w:line="360" w:lineRule="auto"/>
        <w:jc w:val="both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 xml:space="preserve">Este patrón plantea la separación del problema en tres capas: la capa </w:t>
      </w:r>
      <w:r w:rsidR="008700AA"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modelo</w:t>
      </w: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 xml:space="preserve">, que representa la realidad; la capa </w:t>
      </w:r>
      <w:r w:rsidR="008700AA"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controlador</w:t>
      </w: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, que conoce los métodos, atributos del modelo, recibe y realiza lo que el usuario quiere hacer; y la capa vista, que muestra un aspecto del modelo y es utilizada por la capa anterior para interaccionar con el usuario.</w:t>
      </w:r>
    </w:p>
    <w:p w:rsidR="005075D2" w:rsidRPr="002161C9" w:rsidRDefault="005075D2" w:rsidP="002161C9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</w:p>
    <w:p w:rsidR="005075D2" w:rsidRPr="002161C9" w:rsidRDefault="00230652" w:rsidP="002161C9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color w:val="000000"/>
          <w:sz w:val="22"/>
          <w:szCs w:val="22"/>
          <w:lang w:val="es-ES"/>
        </w:rPr>
        <w:lastRenderedPageBreak/>
        <w:t>Estructura</w:t>
      </w:r>
    </w:p>
    <w:p w:rsidR="005075D2" w:rsidRPr="002161C9" w:rsidRDefault="00230652" w:rsidP="002161C9">
      <w:pPr>
        <w:spacing w:line="360" w:lineRule="auto"/>
        <w:jc w:val="both"/>
        <w:rPr>
          <w:rFonts w:ascii="Arial" w:eastAsia="inherit" w:hAnsi="Arial" w:cs="Arial"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La comunicación entre el modelo, el controlador y la vista es de forma referenciada.</w:t>
      </w:r>
    </w:p>
    <w:p w:rsidR="005075D2" w:rsidRPr="002161C9" w:rsidRDefault="00230652" w:rsidP="002161C9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color w:val="000000"/>
          <w:sz w:val="22"/>
          <w:szCs w:val="22"/>
          <w:lang w:val="es-ES"/>
        </w:rPr>
        <w:t>Comportamiento</w:t>
      </w:r>
    </w:p>
    <w:p w:rsidR="00230652" w:rsidRPr="002161C9" w:rsidRDefault="00230652" w:rsidP="002161C9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color w:val="212121"/>
          <w:sz w:val="22"/>
          <w:szCs w:val="22"/>
          <w:lang w:val="es-ES"/>
        </w:rPr>
        <w:t>El controlador va a recibir toda la data de la base de datos, y a través de los modelos va poder saber el esquema de la base de datos, con esta data se van a abastecer de información los métodos del controlador si fuese necesario, para luego mostrarlo en pantalla a través de la vista.</w:t>
      </w:r>
    </w:p>
    <w:p w:rsidR="00230652" w:rsidRPr="002161C9" w:rsidRDefault="00230652" w:rsidP="002161C9">
      <w:pPr>
        <w:spacing w:before="280"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color w:val="000000"/>
          <w:sz w:val="22"/>
          <w:szCs w:val="22"/>
          <w:lang w:val="es-ES"/>
        </w:rPr>
        <w:t>Relación de Requisitos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sz w:val="22"/>
          <w:szCs w:val="22"/>
          <w:lang w:val="es-ES"/>
        </w:rPr>
        <w:t>Registrar Venta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Venta Vista. UI del módulo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Entidad Venta. Clase con atributos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sz w:val="22"/>
          <w:szCs w:val="22"/>
          <w:lang w:val="es-ES"/>
        </w:rPr>
        <w:t>Escenario Básico</w:t>
      </w:r>
    </w:p>
    <w:p w:rsidR="00AE6C0C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-851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58FBA32E" wp14:editId="48AFF70C">
            <wp:extent cx="6483348" cy="6642202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7247" cy="66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sz w:val="22"/>
          <w:szCs w:val="22"/>
          <w:lang w:val="es-ES"/>
        </w:rPr>
        <w:t>Modificar Venta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Venta Vista. UI del módulo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lastRenderedPageBreak/>
        <w:t xml:space="preserve">Interfaz 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Entidad Venta. Clase con atributos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sz w:val="22"/>
          <w:szCs w:val="22"/>
          <w:lang w:val="es-ES"/>
        </w:rPr>
        <w:t>Escenario Básico</w:t>
      </w:r>
    </w:p>
    <w:p w:rsidR="00AE6C0C" w:rsidRPr="002161C9" w:rsidRDefault="00FB6D33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2404B15C" wp14:editId="53AB4DCF">
            <wp:extent cx="5486400" cy="25044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sz w:val="22"/>
          <w:szCs w:val="22"/>
          <w:lang w:val="es-ES"/>
        </w:rPr>
        <w:t>Buscar Venta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Venta Vista. UI del módulo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Entidad Venta. Clase con atributos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sz w:val="22"/>
          <w:szCs w:val="22"/>
          <w:lang w:val="es-ES"/>
        </w:rPr>
        <w:t>Escenario Básico</w:t>
      </w:r>
    </w:p>
    <w:p w:rsidR="00AE6C0C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4428A132" wp14:editId="65BCD826">
            <wp:extent cx="5486400" cy="23624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C9" w:rsidRPr="002161C9" w:rsidRDefault="002161C9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sz w:val="22"/>
          <w:szCs w:val="22"/>
          <w:lang w:val="es-ES"/>
        </w:rPr>
        <w:t>Eliminar Venta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Venta Vista. UI del módulo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Venta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Entidad Venta. Clase con atributos de venta.</w:t>
      </w:r>
    </w:p>
    <w:p w:rsidR="00AE6C0C" w:rsidRPr="002161C9" w:rsidRDefault="00AE6C0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sz w:val="22"/>
          <w:szCs w:val="22"/>
          <w:lang w:val="es-ES"/>
        </w:rPr>
        <w:t>Escenario Básico</w:t>
      </w:r>
    </w:p>
    <w:p w:rsidR="00AE6C0C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7AA07368" wp14:editId="78785530">
            <wp:extent cx="5486400" cy="23251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BE" w:rsidRPr="002161C9" w:rsidRDefault="00B64BBE" w:rsidP="002161C9">
      <w:pPr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C21272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b/>
          <w:sz w:val="22"/>
          <w:szCs w:val="22"/>
          <w:lang w:val="es-ES"/>
        </w:rPr>
        <w:t>Registrar Reserva</w:t>
      </w:r>
    </w:p>
    <w:p w:rsidR="00C21272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C21272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C21272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reserva.</w:t>
      </w:r>
    </w:p>
    <w:p w:rsidR="00C21272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C21272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reserva.</w:t>
      </w:r>
    </w:p>
    <w:p w:rsidR="00C21272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C21272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Escenario Básico</w:t>
      </w:r>
    </w:p>
    <w:p w:rsidR="00C21272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-851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781C7780" wp14:editId="717B0887">
            <wp:extent cx="6485508" cy="7885329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681" cy="791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lastRenderedPageBreak/>
        <w:t>Buscar Reserva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451556" w:rsidRPr="002161C9" w:rsidRDefault="0045155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451556" w:rsidRPr="002161C9" w:rsidRDefault="0045155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 wp14:anchorId="17EF9A48" wp14:editId="07BB7F03">
            <wp:extent cx="5486400" cy="26682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Modificar Reserva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lastRenderedPageBreak/>
        <w:t xml:space="preserve">Escenario Básico </w:t>
      </w:r>
    </w:p>
    <w:p w:rsidR="00FB6D33" w:rsidRPr="002161C9" w:rsidRDefault="00FB6D33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FB6D33" w:rsidRPr="002161C9" w:rsidRDefault="00BA564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 wp14:anchorId="53A645E7" wp14:editId="099FA7A9">
            <wp:extent cx="5486400" cy="242951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Eliminar Resera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reserva.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BA5642" w:rsidRPr="002161C9" w:rsidRDefault="00BA564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FF279D" w:rsidRPr="002161C9" w:rsidRDefault="00BA564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 wp14:anchorId="16157B8F" wp14:editId="2A71A225">
            <wp:extent cx="5486400" cy="23634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D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lastRenderedPageBreak/>
        <w:t>Registrar Encomienda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FF279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Encomienda</w:t>
      </w:r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Encomienda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Encomienda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</w:t>
      </w:r>
      <w:r w:rsidRPr="002161C9">
        <w:rPr>
          <w:rFonts w:ascii="Arial" w:eastAsia="Arial" w:hAnsi="Arial" w:cs="Arial"/>
          <w:sz w:val="22"/>
          <w:szCs w:val="22"/>
          <w:lang w:val="es-ES"/>
        </w:rPr>
        <w:t>Encomienda</w:t>
      </w:r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A5229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BB2FEC" w:rsidRDefault="002A5229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4D192929" wp14:editId="096633A9">
            <wp:extent cx="6641881" cy="5925312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3999" cy="594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BBE" w:rsidRPr="002161C9">
        <w:rPr>
          <w:rFonts w:ascii="Arial" w:hAnsi="Arial" w:cs="Arial"/>
          <w:b/>
          <w:sz w:val="22"/>
          <w:szCs w:val="22"/>
          <w:lang w:val="es-ES"/>
        </w:rPr>
        <w:t>Buscar Encomienda</w:t>
      </w:r>
    </w:p>
    <w:p w:rsidR="00BB2FEC" w:rsidRDefault="00B64BBE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BB2FEC" w:rsidRDefault="00B64BBE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Clase que se encarga de enviar y recibir datos a la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Vista.Interfaz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Encomienda.Encomienda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service.Interfaz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Encomienda.</w:t>
      </w:r>
    </w:p>
    <w:p w:rsidR="00DA7646" w:rsidRDefault="00B64BBE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Repository.Encomienda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Encomienda.</w:t>
      </w:r>
    </w:p>
    <w:p w:rsidR="00FF279D" w:rsidRPr="002161C9" w:rsidRDefault="00B64BBE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B6593F" w:rsidRPr="002161C9" w:rsidRDefault="00B64BBE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4994CE91" wp14:editId="599BA97C">
            <wp:extent cx="5486400" cy="20091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93F" w:rsidRPr="002161C9">
        <w:rPr>
          <w:rFonts w:ascii="Arial" w:hAnsi="Arial" w:cs="Arial"/>
          <w:b/>
          <w:sz w:val="22"/>
          <w:szCs w:val="22"/>
          <w:lang w:val="es-ES"/>
        </w:rPr>
        <w:t>Modificar Encomienda</w:t>
      </w:r>
    </w:p>
    <w:p w:rsidR="00B6593F" w:rsidRPr="002161C9" w:rsidRDefault="00B6593F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B6593F" w:rsidRPr="002161C9" w:rsidRDefault="00B6593F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B6593F" w:rsidRPr="002161C9" w:rsidRDefault="00B6593F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Encomienda.</w:t>
      </w:r>
    </w:p>
    <w:p w:rsidR="00B6593F" w:rsidRPr="002161C9" w:rsidRDefault="00B6593F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B6593F" w:rsidRPr="002161C9" w:rsidRDefault="00B6593F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Encomienda.</w:t>
      </w:r>
    </w:p>
    <w:p w:rsidR="00B6593F" w:rsidRPr="002161C9" w:rsidRDefault="00B6593F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B6593F" w:rsidRPr="002161C9" w:rsidRDefault="00B6593F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Encomienda.</w:t>
      </w:r>
    </w:p>
    <w:p w:rsidR="00B6593F" w:rsidRPr="002161C9" w:rsidRDefault="00B6593F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B64BBE" w:rsidRPr="002161C9" w:rsidRDefault="00B64BBE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B6593F" w:rsidRPr="002161C9" w:rsidRDefault="00B6593F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 wp14:anchorId="239DF3B1" wp14:editId="2201D073">
            <wp:extent cx="5486400" cy="18211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97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Elimin</w:t>
      </w:r>
      <w:r w:rsidR="00DA2B97" w:rsidRPr="002161C9">
        <w:rPr>
          <w:rFonts w:ascii="Arial" w:hAnsi="Arial" w:cs="Arial"/>
          <w:b/>
          <w:sz w:val="22"/>
          <w:szCs w:val="22"/>
          <w:lang w:val="es-ES"/>
        </w:rPr>
        <w:t>ar Encomienda</w:t>
      </w:r>
    </w:p>
    <w:p w:rsidR="00DA2B97" w:rsidRPr="002161C9" w:rsidRDefault="00DA2B9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DA2B97" w:rsidRPr="002161C9" w:rsidRDefault="00DA2B9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DA2B97" w:rsidRPr="002161C9" w:rsidRDefault="00DA2B9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Encomienda.</w:t>
      </w:r>
    </w:p>
    <w:p w:rsidR="00DA2B97" w:rsidRPr="002161C9" w:rsidRDefault="00DA2B9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A2B97" w:rsidRPr="002161C9" w:rsidRDefault="00DA2B9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Encomienda.</w:t>
      </w:r>
    </w:p>
    <w:p w:rsidR="00DA2B97" w:rsidRPr="002161C9" w:rsidRDefault="00DA2B9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A2B97" w:rsidRPr="002161C9" w:rsidRDefault="00DA2B9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lastRenderedPageBreak/>
        <w:t xml:space="preserve">Encomienda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Encomienda.</w:t>
      </w:r>
    </w:p>
    <w:p w:rsidR="00B6593F" w:rsidRPr="002161C9" w:rsidRDefault="00DA2B9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DA2B97" w:rsidRPr="002161C9" w:rsidRDefault="00DA2B9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 wp14:anchorId="4EA74EEA" wp14:editId="3538A1C5">
            <wp:extent cx="5486400" cy="20396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D" w:rsidRPr="002161C9" w:rsidRDefault="00C2127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Registrar Usuario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FF279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Usuario</w:t>
      </w:r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Usuario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Usuario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FF279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="00FF279D"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</w:t>
      </w:r>
      <w:r w:rsidRPr="002161C9">
        <w:rPr>
          <w:rFonts w:ascii="Arial" w:eastAsia="Arial" w:hAnsi="Arial" w:cs="Arial"/>
          <w:sz w:val="22"/>
          <w:szCs w:val="22"/>
          <w:lang w:val="es-ES"/>
        </w:rPr>
        <w:t>Usuario</w:t>
      </w:r>
      <w:r w:rsidR="00FF279D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BB2FEC" w:rsidRPr="00BB2FEC" w:rsidRDefault="00FF279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C21272" w:rsidRPr="002161C9" w:rsidRDefault="008E2C69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7B2F1202" wp14:editId="7A568FCD">
            <wp:extent cx="5486400" cy="30105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EC" w:rsidRDefault="00BB2FE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lastRenderedPageBreak/>
        <w:t>Buscar Usuario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Usuario.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Usuario.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Usuario.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 wp14:anchorId="04107807" wp14:editId="5597F80D">
            <wp:extent cx="5486400" cy="22688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1C9">
        <w:rPr>
          <w:rFonts w:ascii="Arial" w:hAnsi="Arial" w:cs="Arial"/>
          <w:b/>
          <w:sz w:val="22"/>
          <w:szCs w:val="22"/>
          <w:lang w:val="es-ES"/>
        </w:rPr>
        <w:t>Modificar Usuario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Usuario.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Usuario.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Usuario.</w:t>
      </w:r>
    </w:p>
    <w:p w:rsidR="00BA203D" w:rsidRPr="00BB2FEC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BA203D" w:rsidRPr="002161C9" w:rsidRDefault="00BA203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03A7EED9" wp14:editId="6BA99206">
            <wp:extent cx="5486400" cy="22555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Eliminar Usuario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Usuario.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Usuario.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Usuario.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2161C9" w:rsidRPr="002161C9" w:rsidRDefault="00BB2FEC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BB2FEC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6E59AB06" wp14:editId="7E3BC1E0">
            <wp:extent cx="5486400" cy="234188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Modificar Usuario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Usuario.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lastRenderedPageBreak/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Usuario.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Usuario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Usuario.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AC78B6" w:rsidRPr="002161C9" w:rsidRDefault="00AC78B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1E306D" w:rsidRPr="002161C9" w:rsidRDefault="001E306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Registrar Cliente</w:t>
      </w:r>
    </w:p>
    <w:p w:rsidR="001E306D" w:rsidRPr="002161C9" w:rsidRDefault="001E306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1E306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Cliente</w:t>
      </w:r>
      <w:r w:rsidR="001E306D"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1E306D" w:rsidRPr="002161C9" w:rsidRDefault="001E306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Cliente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Cliente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1E306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Cliente </w:t>
      </w:r>
      <w:proofErr w:type="spellStart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1E306D" w:rsidRPr="002161C9" w:rsidRDefault="001E306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Cliente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1E306D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Cliente </w:t>
      </w:r>
      <w:proofErr w:type="spellStart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1E306D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1E306D" w:rsidRPr="002161C9" w:rsidRDefault="001E306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reserva.</w:t>
      </w:r>
    </w:p>
    <w:p w:rsidR="001E306D" w:rsidRPr="002161C9" w:rsidRDefault="001E306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1E306D" w:rsidRPr="002161C9" w:rsidRDefault="001E306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1E306D" w:rsidRPr="002161C9" w:rsidRDefault="001E306D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33DC0F0A" wp14:editId="67D4227D">
            <wp:extent cx="5486400" cy="21380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Registrar Carga</w:t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3F5B6A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Carga</w:t>
      </w:r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Carga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Carga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</w:t>
      </w:r>
      <w:r w:rsidRPr="002161C9">
        <w:rPr>
          <w:rFonts w:ascii="Arial" w:eastAsia="Arial" w:hAnsi="Arial" w:cs="Arial"/>
          <w:sz w:val="22"/>
          <w:szCs w:val="22"/>
          <w:lang w:val="es-ES"/>
        </w:rPr>
        <w:t>Carga</w:t>
      </w:r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772648B6" wp14:editId="38AB5B6F">
            <wp:extent cx="5486400" cy="18497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46" w:rsidRPr="002161C9" w:rsidRDefault="00DA7646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t>Busc</w:t>
      </w:r>
      <w:r w:rsidRPr="002161C9">
        <w:rPr>
          <w:rFonts w:ascii="Arial" w:hAnsi="Arial" w:cs="Arial"/>
          <w:b/>
          <w:sz w:val="22"/>
          <w:szCs w:val="22"/>
          <w:lang w:val="es-ES"/>
        </w:rPr>
        <w:t>ar Carga</w:t>
      </w:r>
    </w:p>
    <w:p w:rsidR="00DA7646" w:rsidRPr="002161C9" w:rsidRDefault="00DA7646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DA7646" w:rsidRPr="002161C9" w:rsidRDefault="00DA7646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DA7646" w:rsidRPr="002161C9" w:rsidRDefault="00DA7646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Carga.</w:t>
      </w:r>
    </w:p>
    <w:p w:rsidR="00DA7646" w:rsidRPr="002161C9" w:rsidRDefault="00DA7646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A7646" w:rsidRPr="002161C9" w:rsidRDefault="00DA7646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Carga.</w:t>
      </w:r>
    </w:p>
    <w:p w:rsidR="00DA7646" w:rsidRPr="002161C9" w:rsidRDefault="00DA7646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A7646" w:rsidRPr="002161C9" w:rsidRDefault="00DA7646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Carga.</w:t>
      </w:r>
    </w:p>
    <w:p w:rsidR="00DA7646" w:rsidRDefault="00DA7646" w:rsidP="00DA7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Escenario Básico</w:t>
      </w:r>
    </w:p>
    <w:p w:rsidR="00DA7646" w:rsidRDefault="00DA7646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DA7646">
        <w:rPr>
          <w:rFonts w:ascii="Arial" w:hAnsi="Arial" w:cs="Arial"/>
          <w:b/>
          <w:sz w:val="22"/>
          <w:szCs w:val="22"/>
          <w:lang w:val="es-ES"/>
        </w:rPr>
        <w:drawing>
          <wp:inline distT="0" distB="0" distL="0" distR="0" wp14:anchorId="0CDD25DE" wp14:editId="70AB1A38">
            <wp:extent cx="5486400" cy="24860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B0" w:rsidRPr="002161C9" w:rsidRDefault="00883D4D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t>Modifi</w:t>
      </w:r>
      <w:r w:rsidR="00D611B0">
        <w:rPr>
          <w:rFonts w:ascii="Arial" w:hAnsi="Arial" w:cs="Arial"/>
          <w:b/>
          <w:sz w:val="22"/>
          <w:szCs w:val="22"/>
          <w:lang w:val="es-ES"/>
        </w:rPr>
        <w:t>c</w:t>
      </w:r>
      <w:r w:rsidR="00D611B0" w:rsidRPr="002161C9">
        <w:rPr>
          <w:rFonts w:ascii="Arial" w:hAnsi="Arial" w:cs="Arial"/>
          <w:b/>
          <w:sz w:val="22"/>
          <w:szCs w:val="22"/>
          <w:lang w:val="es-ES"/>
        </w:rPr>
        <w:t>ar Carga</w:t>
      </w:r>
    </w:p>
    <w:p w:rsidR="00D611B0" w:rsidRPr="002161C9" w:rsidRDefault="00D611B0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D611B0" w:rsidRPr="002161C9" w:rsidRDefault="00D611B0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D611B0" w:rsidRPr="002161C9" w:rsidRDefault="00D611B0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Carga.</w:t>
      </w:r>
    </w:p>
    <w:p w:rsidR="00D611B0" w:rsidRPr="002161C9" w:rsidRDefault="00D611B0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611B0" w:rsidRPr="002161C9" w:rsidRDefault="00D611B0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lastRenderedPageBreak/>
        <w:t xml:space="preserve">Interfaz 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Carga.</w:t>
      </w:r>
    </w:p>
    <w:p w:rsidR="00D611B0" w:rsidRPr="002161C9" w:rsidRDefault="00D611B0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611B0" w:rsidRPr="002161C9" w:rsidRDefault="00D611B0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Carga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Carga.</w:t>
      </w:r>
    </w:p>
    <w:p w:rsidR="00D611B0" w:rsidRDefault="00D611B0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Escenario Básico</w:t>
      </w:r>
    </w:p>
    <w:p w:rsidR="00D611B0" w:rsidRDefault="00D611B0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D611B0" w:rsidRDefault="00D611B0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D611B0">
        <w:rPr>
          <w:rFonts w:ascii="Arial" w:hAnsi="Arial" w:cs="Arial"/>
          <w:b/>
          <w:sz w:val="22"/>
          <w:szCs w:val="22"/>
          <w:lang w:val="es-ES"/>
        </w:rPr>
        <w:drawing>
          <wp:inline distT="0" distB="0" distL="0" distR="0" wp14:anchorId="11311E1C" wp14:editId="3B824BE1">
            <wp:extent cx="5486400" cy="25184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Registrar Empleados</w:t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3F5B6A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Empleado</w:t>
      </w:r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Empleado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Empleado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Empleado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Empleado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Empleado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Empleado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Empleado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="003F5B6A"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</w:t>
      </w:r>
      <w:r w:rsidRPr="002161C9">
        <w:rPr>
          <w:rFonts w:ascii="Arial" w:eastAsia="Arial" w:hAnsi="Arial" w:cs="Arial"/>
          <w:sz w:val="22"/>
          <w:szCs w:val="22"/>
          <w:lang w:val="es-ES"/>
        </w:rPr>
        <w:t>Empleado</w:t>
      </w:r>
      <w:r w:rsidR="003F5B6A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F5B6A" w:rsidRPr="002161C9" w:rsidRDefault="003F5B6A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333692" w:rsidRPr="002161C9" w:rsidRDefault="0033369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5E592678" wp14:editId="0CCAE5C5">
            <wp:extent cx="5486400" cy="2514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92" w:rsidRPr="002161C9" w:rsidRDefault="0033369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Registrar </w:t>
      </w:r>
      <w:r w:rsidR="009B14C2" w:rsidRPr="002161C9">
        <w:rPr>
          <w:rFonts w:ascii="Arial" w:hAnsi="Arial" w:cs="Arial"/>
          <w:b/>
          <w:sz w:val="22"/>
          <w:szCs w:val="22"/>
          <w:lang w:val="es-ES"/>
        </w:rPr>
        <w:t>Vehículos</w:t>
      </w:r>
    </w:p>
    <w:p w:rsidR="00333692" w:rsidRPr="002161C9" w:rsidRDefault="0033369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333692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Vehículo</w:t>
      </w:r>
      <w:r w:rsidR="00333692"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333692" w:rsidRPr="002161C9" w:rsidRDefault="0033369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Vehículo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Vehículo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33692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Vehículo </w:t>
      </w:r>
      <w:proofErr w:type="spellStart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33692" w:rsidRPr="002161C9" w:rsidRDefault="0033369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Vehículo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Vehículo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33692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Vehículo </w:t>
      </w:r>
      <w:proofErr w:type="spellStart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333692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Vehículo </w:t>
      </w:r>
      <w:proofErr w:type="spellStart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="00333692"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</w:t>
      </w:r>
      <w:r w:rsidRPr="002161C9">
        <w:rPr>
          <w:rFonts w:ascii="Arial" w:eastAsia="Arial" w:hAnsi="Arial" w:cs="Arial"/>
          <w:sz w:val="22"/>
          <w:szCs w:val="22"/>
          <w:lang w:val="es-ES"/>
        </w:rPr>
        <w:t>Vehículo</w:t>
      </w:r>
      <w:r w:rsidR="00333692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33369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2E12B7" w:rsidRDefault="002E12B7" w:rsidP="002161C9">
      <w:pPr>
        <w:tabs>
          <w:tab w:val="left" w:pos="1417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75BF13B2" wp14:editId="43B0E372">
            <wp:extent cx="5486400" cy="2276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4D" w:rsidRPr="002161C9" w:rsidRDefault="00883D4D" w:rsidP="00883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t>Busc</w:t>
      </w:r>
      <w:r w:rsidRPr="002161C9">
        <w:rPr>
          <w:rFonts w:ascii="Arial" w:hAnsi="Arial" w:cs="Arial"/>
          <w:b/>
          <w:sz w:val="22"/>
          <w:szCs w:val="22"/>
          <w:lang w:val="es-ES"/>
        </w:rPr>
        <w:t>ar Vehículos</w:t>
      </w:r>
    </w:p>
    <w:p w:rsidR="00883D4D" w:rsidRPr="002161C9" w:rsidRDefault="00883D4D" w:rsidP="00883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883D4D" w:rsidRPr="002161C9" w:rsidRDefault="00883D4D" w:rsidP="00883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Vehículo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883D4D" w:rsidRPr="002161C9" w:rsidRDefault="00883D4D" w:rsidP="00883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Vehículo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Vehículo.</w:t>
      </w:r>
    </w:p>
    <w:p w:rsidR="00883D4D" w:rsidRPr="002161C9" w:rsidRDefault="00883D4D" w:rsidP="00883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lastRenderedPageBreak/>
        <w:t xml:space="preserve">Vehículo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883D4D" w:rsidRPr="002161C9" w:rsidRDefault="00883D4D" w:rsidP="00883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Vehículo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Vehículo.</w:t>
      </w:r>
    </w:p>
    <w:p w:rsidR="00883D4D" w:rsidRPr="002161C9" w:rsidRDefault="00883D4D" w:rsidP="00883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Vehículo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883D4D" w:rsidRPr="002161C9" w:rsidRDefault="00883D4D" w:rsidP="00883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Vehículo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Vehículo.</w:t>
      </w:r>
    </w:p>
    <w:p w:rsidR="00883D4D" w:rsidRPr="002161C9" w:rsidRDefault="00883D4D" w:rsidP="00883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bookmarkStart w:id="1" w:name="_GoBack"/>
      <w:bookmarkEnd w:id="1"/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883D4D" w:rsidRPr="002161C9" w:rsidRDefault="00883D4D" w:rsidP="002161C9">
      <w:pPr>
        <w:tabs>
          <w:tab w:val="left" w:pos="1417"/>
        </w:tabs>
        <w:spacing w:line="360" w:lineRule="auto"/>
        <w:rPr>
          <w:rFonts w:ascii="Arial" w:hAnsi="Arial" w:cs="Arial"/>
          <w:sz w:val="22"/>
          <w:szCs w:val="22"/>
          <w:lang w:val="es-ES"/>
        </w:rPr>
      </w:pPr>
    </w:p>
    <w:p w:rsidR="00883D4D" w:rsidRDefault="00883D4D" w:rsidP="00D61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883D4D">
        <w:rPr>
          <w:rFonts w:ascii="Arial" w:hAnsi="Arial" w:cs="Arial"/>
          <w:b/>
          <w:sz w:val="22"/>
          <w:szCs w:val="22"/>
          <w:lang w:val="es-ES"/>
        </w:rPr>
        <w:drawing>
          <wp:inline distT="0" distB="0" distL="0" distR="0" wp14:anchorId="04332877" wp14:editId="39AEF5D7">
            <wp:extent cx="5486400" cy="22529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B0" w:rsidRDefault="00D611B0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Registrar Horarios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Horario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Horario</w:t>
      </w: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Horario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Horario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Horario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Horario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Horario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</w:t>
      </w:r>
      <w:r w:rsidRPr="002161C9">
        <w:rPr>
          <w:rFonts w:ascii="Arial" w:eastAsia="Arial" w:hAnsi="Arial" w:cs="Arial"/>
          <w:sz w:val="22"/>
          <w:szCs w:val="22"/>
          <w:lang w:val="es-ES"/>
        </w:rPr>
        <w:t>Horario</w:t>
      </w:r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018E2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2E12B7" w:rsidRPr="002161C9" w:rsidRDefault="00D018E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 wp14:anchorId="6D27EFB4" wp14:editId="7AD93897">
            <wp:extent cx="5486400" cy="1962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lastRenderedPageBreak/>
        <w:t>Registrar Asientos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Asiento</w:t>
      </w:r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Asiento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Asiento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Asiento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Asiento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Asiento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Asiento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</w:t>
      </w:r>
      <w:r w:rsidRPr="002161C9">
        <w:rPr>
          <w:rFonts w:ascii="Arial" w:eastAsia="Arial" w:hAnsi="Arial" w:cs="Arial"/>
          <w:sz w:val="22"/>
          <w:szCs w:val="22"/>
          <w:lang w:val="es-ES"/>
        </w:rPr>
        <w:t>Asiento</w:t>
      </w:r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018E2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2E12B7" w:rsidRPr="002161C9" w:rsidRDefault="00D018E2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 wp14:anchorId="3F85D670" wp14:editId="0C805A3C">
            <wp:extent cx="5486400" cy="2581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Buscar Asientos</w:t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Asiento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Asiento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Asiento.</w:t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Asiento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 Interfaz con métodos de Asiento.</w:t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Asiento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Asiento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Asiento.</w:t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DF7DB7" w:rsidRPr="002161C9" w:rsidRDefault="00DF7D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3FA74320" wp14:editId="47C6A3B4">
            <wp:extent cx="5486400" cy="23082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>Registrar Estaciones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inherit" w:hAnsi="Arial" w:cs="Arial"/>
          <w:b/>
          <w:color w:val="212121"/>
          <w:sz w:val="22"/>
          <w:szCs w:val="22"/>
          <w:lang w:val="es-ES"/>
        </w:rPr>
      </w:pPr>
      <w:r w:rsidRPr="002161C9">
        <w:rPr>
          <w:rFonts w:ascii="Arial" w:eastAsia="inherit" w:hAnsi="Arial" w:cs="Arial"/>
          <w:b/>
          <w:color w:val="212121"/>
          <w:sz w:val="22"/>
          <w:szCs w:val="22"/>
          <w:lang w:val="es-ES"/>
        </w:rPr>
        <w:t>Vista de los participantes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>Estaciones</w:t>
      </w:r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Controller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 Clase que se encarga de enviar y recibir datos a la Vista.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 xml:space="preserve">Estaciones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Estaciones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Estaciones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service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Interfaz Reserva </w:t>
      </w:r>
      <w:proofErr w:type="spellStart"/>
      <w:r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. Interfaz con métodos de </w:t>
      </w:r>
      <w:r w:rsidR="00FA4FC5" w:rsidRPr="002161C9">
        <w:rPr>
          <w:rFonts w:ascii="Arial" w:eastAsia="Arial" w:hAnsi="Arial" w:cs="Arial"/>
          <w:sz w:val="22"/>
          <w:szCs w:val="22"/>
          <w:lang w:val="es-ES"/>
        </w:rPr>
        <w:t>Estaciones</w:t>
      </w:r>
      <w:r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Estaciones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. Métodos implementados de la Interfaz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Repository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FA4FC5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eastAsia="Arial" w:hAnsi="Arial" w:cs="Arial"/>
          <w:sz w:val="22"/>
          <w:szCs w:val="22"/>
          <w:lang w:val="es-ES"/>
        </w:rPr>
      </w:pPr>
      <w:r w:rsidRPr="002161C9">
        <w:rPr>
          <w:rFonts w:ascii="Arial" w:eastAsia="Arial" w:hAnsi="Arial" w:cs="Arial"/>
          <w:sz w:val="22"/>
          <w:szCs w:val="22"/>
          <w:lang w:val="es-ES"/>
        </w:rPr>
        <w:t xml:space="preserve">Estaciones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Validator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proofErr w:type="spellStart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Metodos</w:t>
      </w:r>
      <w:proofErr w:type="spellEnd"/>
      <w:r w:rsidR="002E12B7" w:rsidRPr="002161C9">
        <w:rPr>
          <w:rFonts w:ascii="Arial" w:eastAsia="Arial" w:hAnsi="Arial" w:cs="Arial"/>
          <w:sz w:val="22"/>
          <w:szCs w:val="22"/>
          <w:lang w:val="es-ES"/>
        </w:rPr>
        <w:t xml:space="preserve"> para validar </w:t>
      </w:r>
      <w:r w:rsidRPr="002161C9">
        <w:rPr>
          <w:rFonts w:ascii="Arial" w:eastAsia="Arial" w:hAnsi="Arial" w:cs="Arial"/>
          <w:sz w:val="22"/>
          <w:szCs w:val="22"/>
          <w:lang w:val="es-ES"/>
        </w:rPr>
        <w:t>Estaciones</w:t>
      </w:r>
      <w:r w:rsidR="002E12B7" w:rsidRPr="002161C9">
        <w:rPr>
          <w:rFonts w:ascii="Arial" w:eastAsia="Arial" w:hAnsi="Arial" w:cs="Arial"/>
          <w:sz w:val="22"/>
          <w:szCs w:val="22"/>
          <w:lang w:val="es-ES"/>
        </w:rPr>
        <w:t>.</w:t>
      </w:r>
    </w:p>
    <w:p w:rsidR="002E12B7" w:rsidRPr="002161C9" w:rsidRDefault="002E12B7" w:rsidP="00216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 w:cs="Arial"/>
          <w:b/>
          <w:sz w:val="22"/>
          <w:szCs w:val="22"/>
          <w:lang w:val="es-ES"/>
        </w:rPr>
      </w:pPr>
      <w:r w:rsidRPr="002161C9">
        <w:rPr>
          <w:rFonts w:ascii="Arial" w:hAnsi="Arial" w:cs="Arial"/>
          <w:b/>
          <w:sz w:val="22"/>
          <w:szCs w:val="22"/>
          <w:lang w:val="es-ES"/>
        </w:rPr>
        <w:t xml:space="preserve">Escenario Básico </w:t>
      </w:r>
    </w:p>
    <w:p w:rsidR="003F5B6A" w:rsidRPr="002161C9" w:rsidRDefault="00D018E2" w:rsidP="002161C9">
      <w:pPr>
        <w:spacing w:line="360" w:lineRule="auto"/>
        <w:rPr>
          <w:rFonts w:ascii="Arial" w:hAnsi="Arial" w:cs="Arial"/>
          <w:sz w:val="22"/>
          <w:szCs w:val="22"/>
          <w:lang w:val="es-ES"/>
        </w:rPr>
      </w:pPr>
      <w:r w:rsidRPr="002161C9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46C37AC8" wp14:editId="76418328">
            <wp:extent cx="5486400" cy="2190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B6A" w:rsidRPr="002161C9">
      <w:headerReference w:type="default" r:id="rId35"/>
      <w:footerReference w:type="default" r:id="rId3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3102" w:rsidRDefault="00173102">
      <w:r>
        <w:separator/>
      </w:r>
    </w:p>
  </w:endnote>
  <w:endnote w:type="continuationSeparator" w:id="0">
    <w:p w:rsidR="00173102" w:rsidRDefault="00173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985EE5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85EE5" w:rsidRDefault="00985EE5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85EE5" w:rsidRDefault="00985EE5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985EE5" w:rsidRDefault="00985EE5">
          <w:pPr>
            <w:jc w:val="right"/>
            <w:rPr>
              <w:sz w:val="20"/>
            </w:rPr>
          </w:pPr>
          <w:r>
            <w:rPr>
              <w:sz w:val="20"/>
            </w:rPr>
            <w:t xml:space="preserve">Page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883D4D">
            <w:rPr>
              <w:rStyle w:val="Nmerodepgina"/>
              <w:noProof/>
              <w:sz w:val="20"/>
            </w:rPr>
            <w:t>21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of </w:t>
          </w:r>
          <w:r w:rsidR="006F60B2" w:rsidRPr="006F60B2">
            <w:rPr>
              <w:rStyle w:val="Nmerodepgina"/>
              <w:sz w:val="20"/>
              <w:szCs w:val="20"/>
            </w:rPr>
            <w:fldChar w:fldCharType="begin"/>
          </w:r>
          <w:r w:rsidR="006F60B2" w:rsidRPr="006F60B2">
            <w:rPr>
              <w:rStyle w:val="Nmerodepgina"/>
              <w:sz w:val="20"/>
              <w:szCs w:val="20"/>
            </w:rPr>
            <w:instrText xml:space="preserve"> NUMPAGES </w:instrText>
          </w:r>
          <w:r w:rsidR="006F60B2" w:rsidRPr="006F60B2">
            <w:rPr>
              <w:rStyle w:val="Nmerodepgina"/>
              <w:sz w:val="20"/>
              <w:szCs w:val="20"/>
            </w:rPr>
            <w:fldChar w:fldCharType="separate"/>
          </w:r>
          <w:r w:rsidR="00883D4D">
            <w:rPr>
              <w:rStyle w:val="Nmerodepgina"/>
              <w:noProof/>
              <w:sz w:val="20"/>
              <w:szCs w:val="20"/>
            </w:rPr>
            <w:t>23</w:t>
          </w:r>
          <w:r w:rsidR="006F60B2" w:rsidRPr="006F60B2"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985EE5" w:rsidRDefault="00985EE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3102" w:rsidRDefault="00173102">
      <w:r>
        <w:separator/>
      </w:r>
    </w:p>
  </w:footnote>
  <w:footnote w:type="continuationSeparator" w:id="0">
    <w:p w:rsidR="00173102" w:rsidRDefault="001731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985EE5">
      <w:tc>
        <w:tcPr>
          <w:tcW w:w="6379" w:type="dxa"/>
        </w:tcPr>
        <w:p w:rsidR="00985EE5" w:rsidRDefault="000D5CC7">
          <w:pPr>
            <w:rPr>
              <w:sz w:val="20"/>
            </w:rPr>
          </w:pPr>
          <w:r>
            <w:rPr>
              <w:sz w:val="20"/>
            </w:rPr>
            <w:t>SYSTRANS HORIZONTE</w:t>
          </w:r>
        </w:p>
      </w:tc>
      <w:tc>
        <w:tcPr>
          <w:tcW w:w="2369" w:type="dxa"/>
        </w:tcPr>
        <w:p w:rsidR="00985EE5" w:rsidRDefault="00D90082" w:rsidP="005116CB">
          <w:pPr>
            <w:tabs>
              <w:tab w:val="left" w:pos="1135"/>
            </w:tabs>
            <w:spacing w:before="40"/>
            <w:ind w:right="68"/>
            <w:rPr>
              <w:sz w:val="20"/>
            </w:rPr>
          </w:pPr>
          <w:r>
            <w:rPr>
              <w:sz w:val="20"/>
            </w:rPr>
            <w:t xml:space="preserve">  1.</w:t>
          </w:r>
          <w:r w:rsidR="005116CB">
            <w:rPr>
              <w:sz w:val="20"/>
            </w:rPr>
            <w:t>1</w:t>
          </w:r>
        </w:p>
      </w:tc>
    </w:tr>
    <w:tr w:rsidR="00985EE5">
      <w:tc>
        <w:tcPr>
          <w:tcW w:w="6379" w:type="dxa"/>
        </w:tcPr>
        <w:p w:rsidR="00985EE5" w:rsidRPr="000D5CC7" w:rsidRDefault="00230652" w:rsidP="0034187F">
          <w:pPr>
            <w:rPr>
              <w:sz w:val="20"/>
              <w:lang w:val="es-ES"/>
            </w:rPr>
          </w:pPr>
          <w:r>
            <w:rPr>
              <w:sz w:val="20"/>
              <w:lang w:val="es-ES"/>
            </w:rPr>
            <w:t>Diseño</w:t>
          </w:r>
        </w:p>
      </w:tc>
      <w:tc>
        <w:tcPr>
          <w:tcW w:w="2369" w:type="dxa"/>
        </w:tcPr>
        <w:p w:rsidR="00985EE5" w:rsidRDefault="00985EE5" w:rsidP="005116CB">
          <w:pPr>
            <w:rPr>
              <w:sz w:val="20"/>
            </w:rPr>
          </w:pPr>
          <w:r w:rsidRPr="000D5CC7">
            <w:rPr>
              <w:sz w:val="20"/>
              <w:lang w:val="es-ES"/>
            </w:rPr>
            <w:t xml:space="preserve">  </w:t>
          </w:r>
          <w:r w:rsidR="00230652">
            <w:rPr>
              <w:sz w:val="20"/>
            </w:rPr>
            <w:t xml:space="preserve">Date:  </w:t>
          </w:r>
          <w:r w:rsidR="005116CB">
            <w:rPr>
              <w:sz w:val="20"/>
            </w:rPr>
            <w:t>19</w:t>
          </w:r>
          <w:r>
            <w:rPr>
              <w:sz w:val="20"/>
            </w:rPr>
            <w:t>/</w:t>
          </w:r>
          <w:r w:rsidR="005116CB">
            <w:rPr>
              <w:sz w:val="20"/>
            </w:rPr>
            <w:t>06</w:t>
          </w:r>
          <w:r>
            <w:rPr>
              <w:sz w:val="20"/>
            </w:rPr>
            <w:t>/</w:t>
          </w:r>
          <w:r w:rsidR="000D5CC7">
            <w:rPr>
              <w:sz w:val="20"/>
            </w:rPr>
            <w:t>15</w:t>
          </w:r>
        </w:p>
      </w:tc>
    </w:tr>
  </w:tbl>
  <w:p w:rsidR="00985EE5" w:rsidRDefault="00985EE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CAA3FD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b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 w15:restartNumberingAfterBreak="0">
    <w:nsid w:val="05170349"/>
    <w:multiLevelType w:val="hybridMultilevel"/>
    <w:tmpl w:val="0688F2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176F76"/>
    <w:multiLevelType w:val="multilevel"/>
    <w:tmpl w:val="7F742C7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7" w15:restartNumberingAfterBreak="0">
    <w:nsid w:val="0CB833B4"/>
    <w:multiLevelType w:val="hybridMultilevel"/>
    <w:tmpl w:val="00340350"/>
    <w:lvl w:ilvl="0" w:tplc="5A282D60">
      <w:start w:val="1"/>
      <w:numFmt w:val="decimalZero"/>
      <w:lvlText w:val="%1."/>
      <w:lvlJc w:val="left"/>
      <w:pPr>
        <w:ind w:left="9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56" w:hanging="360"/>
      </w:pPr>
    </w:lvl>
    <w:lvl w:ilvl="2" w:tplc="0C0A001B" w:tentative="1">
      <w:start w:val="1"/>
      <w:numFmt w:val="lowerRoman"/>
      <w:lvlText w:val="%3."/>
      <w:lvlJc w:val="right"/>
      <w:pPr>
        <w:ind w:left="2376" w:hanging="180"/>
      </w:pPr>
    </w:lvl>
    <w:lvl w:ilvl="3" w:tplc="0C0A000F" w:tentative="1">
      <w:start w:val="1"/>
      <w:numFmt w:val="decimal"/>
      <w:lvlText w:val="%4."/>
      <w:lvlJc w:val="left"/>
      <w:pPr>
        <w:ind w:left="3096" w:hanging="360"/>
      </w:pPr>
    </w:lvl>
    <w:lvl w:ilvl="4" w:tplc="0C0A0019" w:tentative="1">
      <w:start w:val="1"/>
      <w:numFmt w:val="lowerLetter"/>
      <w:lvlText w:val="%5."/>
      <w:lvlJc w:val="left"/>
      <w:pPr>
        <w:ind w:left="3816" w:hanging="360"/>
      </w:pPr>
    </w:lvl>
    <w:lvl w:ilvl="5" w:tplc="0C0A001B" w:tentative="1">
      <w:start w:val="1"/>
      <w:numFmt w:val="lowerRoman"/>
      <w:lvlText w:val="%6."/>
      <w:lvlJc w:val="right"/>
      <w:pPr>
        <w:ind w:left="4536" w:hanging="180"/>
      </w:pPr>
    </w:lvl>
    <w:lvl w:ilvl="6" w:tplc="0C0A000F" w:tentative="1">
      <w:start w:val="1"/>
      <w:numFmt w:val="decimal"/>
      <w:lvlText w:val="%7."/>
      <w:lvlJc w:val="left"/>
      <w:pPr>
        <w:ind w:left="5256" w:hanging="360"/>
      </w:pPr>
    </w:lvl>
    <w:lvl w:ilvl="7" w:tplc="0C0A0019" w:tentative="1">
      <w:start w:val="1"/>
      <w:numFmt w:val="lowerLetter"/>
      <w:lvlText w:val="%8."/>
      <w:lvlJc w:val="left"/>
      <w:pPr>
        <w:ind w:left="5976" w:hanging="360"/>
      </w:pPr>
    </w:lvl>
    <w:lvl w:ilvl="8" w:tplc="0C0A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0F915B66"/>
    <w:multiLevelType w:val="multilevel"/>
    <w:tmpl w:val="5B96099C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F8F3E5D"/>
    <w:multiLevelType w:val="multilevel"/>
    <w:tmpl w:val="484CFE9E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FA877C1"/>
    <w:multiLevelType w:val="hybridMultilevel"/>
    <w:tmpl w:val="B4F470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 w15:restartNumberingAfterBreak="0">
    <w:nsid w:val="493A71F3"/>
    <w:multiLevelType w:val="hybridMultilevel"/>
    <w:tmpl w:val="124C43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 w15:restartNumberingAfterBreak="0">
    <w:nsid w:val="5F2C633A"/>
    <w:multiLevelType w:val="multilevel"/>
    <w:tmpl w:val="D8D036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6190D3F"/>
    <w:multiLevelType w:val="hybridMultilevel"/>
    <w:tmpl w:val="BCC8F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283414"/>
    <w:multiLevelType w:val="hybridMultilevel"/>
    <w:tmpl w:val="389AF8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801887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9" w15:restartNumberingAfterBreak="0">
    <w:nsid w:val="72D11671"/>
    <w:multiLevelType w:val="multilevel"/>
    <w:tmpl w:val="3876606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7403552C"/>
    <w:multiLevelType w:val="hybridMultilevel"/>
    <w:tmpl w:val="7D4682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981AF3"/>
    <w:multiLevelType w:val="multilevel"/>
    <w:tmpl w:val="44865BC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bullet"/>
      <w:lvlText w:val="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79BE4E1C"/>
    <w:multiLevelType w:val="multilevel"/>
    <w:tmpl w:val="C1D6BA4A"/>
    <w:lvl w:ilvl="0"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3" w15:restartNumberingAfterBreak="0">
    <w:nsid w:val="7A735CD4"/>
    <w:multiLevelType w:val="multilevel"/>
    <w:tmpl w:val="F7B8E4D8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3"/>
  </w:num>
  <w:num w:numId="5">
    <w:abstractNumId w:val="14"/>
  </w:num>
  <w:num w:numId="6">
    <w:abstractNumId w:val="11"/>
  </w:num>
  <w:num w:numId="7">
    <w:abstractNumId w:val="12"/>
  </w:num>
  <w:num w:numId="8">
    <w:abstractNumId w:val="2"/>
  </w:num>
  <w:num w:numId="9">
    <w:abstractNumId w:val="13"/>
  </w:num>
  <w:num w:numId="10">
    <w:abstractNumId w:val="16"/>
  </w:num>
  <w:num w:numId="11">
    <w:abstractNumId w:val="20"/>
  </w:num>
  <w:num w:numId="12">
    <w:abstractNumId w:val="0"/>
  </w:num>
  <w:num w:numId="13">
    <w:abstractNumId w:val="17"/>
  </w:num>
  <w:num w:numId="14">
    <w:abstractNumId w:val="23"/>
  </w:num>
  <w:num w:numId="15">
    <w:abstractNumId w:val="19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7"/>
  </w:num>
  <w:num w:numId="21">
    <w:abstractNumId w:val="9"/>
  </w:num>
  <w:num w:numId="22">
    <w:abstractNumId w:val="4"/>
  </w:num>
  <w:num w:numId="23">
    <w:abstractNumId w:val="10"/>
  </w:num>
  <w:num w:numId="24">
    <w:abstractNumId w:val="22"/>
  </w:num>
  <w:num w:numId="25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6">
    <w:abstractNumId w:val="8"/>
  </w:num>
  <w:num w:numId="27">
    <w:abstractNumId w:val="5"/>
  </w:num>
  <w:num w:numId="28">
    <w:abstractNumId w:val="15"/>
  </w:num>
  <w:num w:numId="29">
    <w:abstractNumId w:val="18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815"/>
    <w:rsid w:val="0005497B"/>
    <w:rsid w:val="00081B65"/>
    <w:rsid w:val="000A6E6F"/>
    <w:rsid w:val="000D095D"/>
    <w:rsid w:val="000D5CC7"/>
    <w:rsid w:val="000E1AF8"/>
    <w:rsid w:val="000E5836"/>
    <w:rsid w:val="000F6047"/>
    <w:rsid w:val="00115045"/>
    <w:rsid w:val="00126681"/>
    <w:rsid w:val="00173102"/>
    <w:rsid w:val="001751A2"/>
    <w:rsid w:val="001A2686"/>
    <w:rsid w:val="001D0264"/>
    <w:rsid w:val="001E306D"/>
    <w:rsid w:val="00203373"/>
    <w:rsid w:val="00206C04"/>
    <w:rsid w:val="002161C9"/>
    <w:rsid w:val="00230652"/>
    <w:rsid w:val="002408E1"/>
    <w:rsid w:val="0027722A"/>
    <w:rsid w:val="002A5229"/>
    <w:rsid w:val="002B5762"/>
    <w:rsid w:val="002E12B7"/>
    <w:rsid w:val="00333692"/>
    <w:rsid w:val="0034187F"/>
    <w:rsid w:val="003B5A5E"/>
    <w:rsid w:val="003C55A8"/>
    <w:rsid w:val="003F5B6A"/>
    <w:rsid w:val="00451556"/>
    <w:rsid w:val="004542E5"/>
    <w:rsid w:val="00455B4D"/>
    <w:rsid w:val="005075D2"/>
    <w:rsid w:val="005116CB"/>
    <w:rsid w:val="00521B07"/>
    <w:rsid w:val="005D5CAA"/>
    <w:rsid w:val="006B0D38"/>
    <w:rsid w:val="006C65E3"/>
    <w:rsid w:val="006F60B2"/>
    <w:rsid w:val="008700AA"/>
    <w:rsid w:val="00881C2F"/>
    <w:rsid w:val="00883D4D"/>
    <w:rsid w:val="008866E4"/>
    <w:rsid w:val="008C329B"/>
    <w:rsid w:val="008E2C69"/>
    <w:rsid w:val="00942ADD"/>
    <w:rsid w:val="00965FF8"/>
    <w:rsid w:val="00985EE5"/>
    <w:rsid w:val="009B14C2"/>
    <w:rsid w:val="00A4389C"/>
    <w:rsid w:val="00A70442"/>
    <w:rsid w:val="00AC78B6"/>
    <w:rsid w:val="00AE0EA6"/>
    <w:rsid w:val="00AE6C0C"/>
    <w:rsid w:val="00B07FEE"/>
    <w:rsid w:val="00B64BBE"/>
    <w:rsid w:val="00B6593F"/>
    <w:rsid w:val="00BA203D"/>
    <w:rsid w:val="00BA5642"/>
    <w:rsid w:val="00BB2FEC"/>
    <w:rsid w:val="00BE4F7F"/>
    <w:rsid w:val="00C21272"/>
    <w:rsid w:val="00C45EB5"/>
    <w:rsid w:val="00C55CFE"/>
    <w:rsid w:val="00D018E2"/>
    <w:rsid w:val="00D37156"/>
    <w:rsid w:val="00D521A7"/>
    <w:rsid w:val="00D611B0"/>
    <w:rsid w:val="00D64DB3"/>
    <w:rsid w:val="00D90082"/>
    <w:rsid w:val="00D93815"/>
    <w:rsid w:val="00DA229B"/>
    <w:rsid w:val="00DA2B97"/>
    <w:rsid w:val="00DA7646"/>
    <w:rsid w:val="00DD175D"/>
    <w:rsid w:val="00DE3D81"/>
    <w:rsid w:val="00DF7DB7"/>
    <w:rsid w:val="00E96106"/>
    <w:rsid w:val="00EE5972"/>
    <w:rsid w:val="00EF031F"/>
    <w:rsid w:val="00F45C3D"/>
    <w:rsid w:val="00FA4FC5"/>
    <w:rsid w:val="00FB6D33"/>
    <w:rsid w:val="00FF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EAA0A8-6603-4222-9715-AF1190645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8B6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rsid w:val="000E5836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E5836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E5836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E5836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E5836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E5836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styleId="Textoindependiente">
    <w:name w:val="Body Text"/>
    <w:basedOn w:val="Normal"/>
    <w:link w:val="TextoindependienteCar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Puesto">
    <w:name w:val="Title"/>
    <w:basedOn w:val="Normal"/>
    <w:link w:val="PuestoC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extoindependienteCar">
    <w:name w:val="Texto independiente Car"/>
    <w:basedOn w:val="Fuentedeprrafopredeter"/>
    <w:link w:val="Textoindependiente"/>
    <w:rsid w:val="00DD175D"/>
    <w:rPr>
      <w:lang w:val="en-US" w:eastAsia="en-US" w:bidi="ar-SA"/>
    </w:rPr>
  </w:style>
  <w:style w:type="paragraph" w:styleId="Textodeglobo">
    <w:name w:val="Balloon Text"/>
    <w:basedOn w:val="Normal"/>
    <w:semiHidden/>
    <w:rsid w:val="00985EE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5C3D"/>
    <w:pPr>
      <w:widowControl w:val="0"/>
      <w:spacing w:line="240" w:lineRule="atLeast"/>
      <w:ind w:left="720"/>
      <w:contextualSpacing/>
    </w:pPr>
    <w:rPr>
      <w:sz w:val="20"/>
      <w:szCs w:val="20"/>
    </w:rPr>
  </w:style>
  <w:style w:type="paragraph" w:styleId="Textoindependiente2">
    <w:name w:val="Body Text 2"/>
    <w:basedOn w:val="Normal"/>
    <w:link w:val="Textoindependiente2Car"/>
    <w:rsid w:val="00D90082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D90082"/>
    <w:rPr>
      <w:sz w:val="24"/>
      <w:szCs w:val="24"/>
      <w:lang w:val="en-US" w:eastAsia="en-US"/>
    </w:rPr>
  </w:style>
  <w:style w:type="character" w:customStyle="1" w:styleId="PuestoCar">
    <w:name w:val="Puesto Car"/>
    <w:basedOn w:val="Fuentedeprrafopredeter"/>
    <w:link w:val="Puesto"/>
    <w:rsid w:val="00D90082"/>
    <w:rPr>
      <w:rFonts w:ascii="Arial" w:hAnsi="Arial" w:cs="Arial"/>
      <w:b/>
      <w:bCs/>
      <w:kern w:val="28"/>
      <w:sz w:val="32"/>
      <w:szCs w:val="32"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D90082"/>
    <w:pPr>
      <w:widowControl w:val="0"/>
      <w:spacing w:after="120" w:line="240" w:lineRule="atLeast"/>
      <w:ind w:left="720"/>
      <w:jc w:val="both"/>
    </w:pPr>
    <w:rPr>
      <w:rFonts w:cs="Arial"/>
      <w:iCs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PN\IX\PROY%201\SEMANA%209\uc_specification_tp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522</TotalTime>
  <Pages>1</Pages>
  <Words>2412</Words>
  <Characters>13268</Characters>
  <Application>Microsoft Office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&lt;use-case name&gt;</vt:lpstr>
    </vt:vector>
  </TitlesOfParts>
  <Company/>
  <LinksUpToDate>false</LinksUpToDate>
  <CharactersWithSpaces>15649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/>
  <dc:description/>
  <cp:lastModifiedBy>ruth taica</cp:lastModifiedBy>
  <cp:revision>31</cp:revision>
  <cp:lastPrinted>2015-05-28T01:10:00Z</cp:lastPrinted>
  <dcterms:created xsi:type="dcterms:W3CDTF">2015-05-28T01:19:00Z</dcterms:created>
  <dcterms:modified xsi:type="dcterms:W3CDTF">2015-07-04T00:14:00Z</dcterms:modified>
</cp:coreProperties>
</file>